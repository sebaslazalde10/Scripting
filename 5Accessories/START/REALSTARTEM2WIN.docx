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4030" w14:textId="531F490F" w:rsidR="000B1853" w:rsidRDefault="000B1853" w:rsidP="001D1299">
      <w:pPr>
        <w:pStyle w:val="Ttulo2"/>
        <w:rPr>
          <w:rFonts w:eastAsia="Times New Roman"/>
        </w:rPr>
      </w:pPr>
      <w:r>
        <w:t xml:space="preserve">Byrne Catalogs Pro Entry </w:t>
      </w:r>
    </w:p>
    <w:p w14:paraId="6A8436FE" w14:textId="77777777" w:rsidR="000B1853" w:rsidRDefault="000B1853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C466A8" w14:textId="32FB3746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14:paraId="17A31C71" w14:textId="605DB62A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blockName  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FE28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START_EM_2_WIN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786D39F" w14:textId="7CB00FAB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description 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FE28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START EM 2 WIN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A7159EC" w14:textId="77777777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spellStart"/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partNumber</w:t>
      </w:r>
      <w:proofErr w:type="spell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"XXXX-XXX"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9938070" w14:textId="101D3E33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spellStart"/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symbolBlock</w:t>
      </w:r>
      <w:proofErr w:type="spell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FE28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START_EM_2_WIN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  </w:t>
      </w:r>
    </w:p>
    <w:p w14:paraId="1AB30A07" w14:textId="0766990A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spellStart"/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blockScale</w:t>
      </w:r>
      <w:proofErr w:type="spell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="00FE28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0.06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1947101" w14:textId="77777777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79C42E7" w14:textId="77777777" w:rsidR="00B94DF3" w:rsidRPr="00A334E9" w:rsidRDefault="00B94DF3"/>
    <w:p w14:paraId="52585A62" w14:textId="16C3A3FC" w:rsidR="002E64AA" w:rsidRPr="00FE28F1" w:rsidRDefault="002E64AA" w:rsidP="002E64AA">
      <w:pPr>
        <w:pStyle w:val="Ttulo2"/>
      </w:pPr>
      <w:r w:rsidRPr="00FE28F1">
        <w:t xml:space="preserve">Accessory </w:t>
      </w:r>
      <w:proofErr w:type="gramStart"/>
      <w:r w:rsidRPr="00FE28F1">
        <w:t>template</w:t>
      </w:r>
      <w:proofErr w:type="gramEnd"/>
    </w:p>
    <w:p w14:paraId="4AF00C53" w14:textId="280E7E6A" w:rsidR="002E64AA" w:rsidRPr="00F17F87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17F8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defun</w:t>
      </w:r>
      <w:proofErr w:type="spellEnd"/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c:</w:t>
      </w:r>
      <w:r w:rsidR="00FE28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REALSTARTEM</w:t>
      </w:r>
      <w:proofErr w:type="gramEnd"/>
      <w:r w:rsidR="00FE28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2WIN</w:t>
      </w: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(/ </w:t>
      </w:r>
      <w:proofErr w:type="spellStart"/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startPt</w:t>
      </w:r>
      <w:proofErr w:type="spellEnd"/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615B43A" w14:textId="77777777" w:rsidR="002E64AA" w:rsidRPr="00F17F87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AFFA60" w14:textId="77777777" w:rsidR="002E64AA" w:rsidRPr="00FE28F1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FE28F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;;</w:t>
      </w:r>
      <w:proofErr w:type="gramEnd"/>
      <w:r w:rsidRPr="00FE28F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E28F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Inicializar</w:t>
      </w:r>
      <w:proofErr w:type="spellEnd"/>
      <w:r w:rsidRPr="00FE28F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E28F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entorno</w:t>
      </w:r>
      <w:proofErr w:type="spellEnd"/>
      <w:r w:rsidRPr="00FE28F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Byrne</w:t>
      </w:r>
    </w:p>
    <w:p w14:paraId="2F24FE88" w14:textId="3DA04071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ByrneStart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FE28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BYRNE_START_EM_2_WIN</w:t>
      </w:r>
      <w:r w:rsidR="00FE28F1"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160AA">
        <w:rPr>
          <w:rFonts w:ascii="Consolas" w:eastAsia="Times New Roman" w:hAnsi="Consolas" w:cs="Times New Roman"/>
          <w:color w:val="A5D6FF"/>
          <w:kern w:val="0"/>
          <w:sz w:val="21"/>
          <w:szCs w:val="21"/>
          <w:highlight w:val="darkGray"/>
          <w14:ligatures w14:val="none"/>
        </w:rPr>
        <w:t>255,0,255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9457016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E9DD2D" w14:textId="77777777" w:rsidR="002E64AA" w:rsidRPr="00FE28F1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E28F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;; =========================</w:t>
      </w:r>
    </w:p>
    <w:p w14:paraId="21D6D161" w14:textId="77777777" w:rsidR="002E64AA" w:rsidRPr="00FE28F1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28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FE28F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;;</w:t>
      </w:r>
      <w:proofErr w:type="gramEnd"/>
      <w:r w:rsidRPr="00FE28F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INSERTAR ACCESORIO</w:t>
      </w:r>
    </w:p>
    <w:p w14:paraId="492B3B66" w14:textId="77777777" w:rsidR="002E64AA" w:rsidRPr="00FE28F1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28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E28F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;; =========================</w:t>
      </w:r>
    </w:p>
    <w:p w14:paraId="1A9284A2" w14:textId="77777777" w:rsidR="002E64AA" w:rsidRPr="00FE28F1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F706C2" w14:textId="4831C174" w:rsidR="002E64AA" w:rsidRPr="00F17F87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(</w:t>
      </w:r>
      <w:r w:rsidRPr="00F17F8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prompt</w:t>
      </w: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17F8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"\</w:t>
      </w:r>
      <w:proofErr w:type="spellStart"/>
      <w:r w:rsidRPr="00F17F8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nInserta</w:t>
      </w:r>
      <w:proofErr w:type="spellEnd"/>
      <w:r w:rsidRPr="00F17F8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y </w:t>
      </w:r>
      <w:proofErr w:type="spellStart"/>
      <w:r w:rsidRPr="00F17F8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rota</w:t>
      </w:r>
      <w:proofErr w:type="spellEnd"/>
      <w:r w:rsidRPr="00F17F8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="00FE28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START EM 2 WINDOW</w:t>
      </w:r>
      <w:r w:rsidRPr="00F17F8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 "</w:t>
      </w: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CCAF406" w14:textId="77777777" w:rsidR="002E64AA" w:rsidRPr="00F17F87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008930" w14:textId="5BACE12E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ByrnePurgeBlock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FE28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START_EM_2_WIN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C9BBC58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9567DD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ByrneInsertBlock</w:t>
      </w:r>
      <w:proofErr w:type="spellEnd"/>
    </w:p>
    <w:p w14:paraId="47BE78B4" w14:textId="3BBC33BD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FE28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START_EM_2_WIN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71296F0C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E64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MX"/>
          <w14:ligatures w14:val="none"/>
        </w:rPr>
        <w:t>pause</w:t>
      </w:r>
    </w:p>
    <w:p w14:paraId="5D962182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  )</w:t>
      </w:r>
    </w:p>
    <w:p w14:paraId="639065B2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</w:p>
    <w:p w14:paraId="359A45F7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  (</w:t>
      </w:r>
      <w:proofErr w:type="spellStart"/>
      <w:r w:rsidRPr="002E64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MX"/>
          <w14:ligatures w14:val="none"/>
        </w:rPr>
        <w:t>setq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startPt</w:t>
      </w:r>
      <w:proofErr w:type="spellEnd"/>
    </w:p>
    <w:p w14:paraId="7A7AE892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      (</w:t>
      </w:r>
      <w:proofErr w:type="spellStart"/>
      <w:r w:rsidRPr="002E64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MX"/>
          <w14:ligatures w14:val="none"/>
        </w:rPr>
        <w:t>getpoint</w:t>
      </w:r>
      <w:proofErr w:type="spellEnd"/>
    </w:p>
    <w:p w14:paraId="5839330E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        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"\</w:t>
      </w:r>
      <w:proofErr w:type="spellStart"/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nSelecciona</w:t>
      </w:r>
      <w:proofErr w:type="spellEnd"/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 xml:space="preserve"> punto de salida del </w:t>
      </w:r>
      <w:proofErr w:type="spellStart"/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cord</w:t>
      </w:r>
      <w:proofErr w:type="spellEnd"/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: "</w:t>
      </w:r>
    </w:p>
    <w:p w14:paraId="25689068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      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778A3F9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A375828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3DC210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ByrneGenericCord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startPt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EE1B5D3" w14:textId="77777777" w:rsidR="002E64AA" w:rsidRPr="002E64AA" w:rsidRDefault="002E64AA" w:rsidP="002E64AA">
      <w:pPr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093405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ByrneEnd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01D91E3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97284DD" w14:textId="59ADCD0A" w:rsidR="002E64AA" w:rsidRPr="00FE28F1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FE28F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  (</w:t>
      </w:r>
      <w:proofErr w:type="spellStart"/>
      <w:r w:rsidRPr="00FE28F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MX"/>
          <w14:ligatures w14:val="none"/>
        </w:rPr>
        <w:t>princ</w:t>
      </w:r>
      <w:proofErr w:type="spellEnd"/>
      <w:r w:rsidRPr="00FE28F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 </w:t>
      </w:r>
      <w:r w:rsidRPr="00FE28F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"\</w:t>
      </w:r>
      <w:r w:rsidR="007B7E9B" w:rsidRPr="00FE28F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n</w:t>
      </w:r>
      <w:r w:rsidR="00FE28F1" w:rsidRPr="00FE28F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START_EM_2_WIN</w:t>
      </w:r>
      <w:r w:rsidRPr="00FE28F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 xml:space="preserve"> insertado correctamente."</w:t>
      </w:r>
      <w:r w:rsidRPr="00FE28F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)</w:t>
      </w:r>
    </w:p>
    <w:p w14:paraId="295FCC22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28F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  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E64A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princ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B26F085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E5F2AF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83DD3FC" w14:textId="77777777" w:rsidR="002E64AA" w:rsidRPr="002E64AA" w:rsidRDefault="002E64AA" w:rsidP="002E64AA">
      <w:pPr>
        <w:rPr>
          <w:lang w:val="es-MX"/>
        </w:rPr>
      </w:pPr>
    </w:p>
    <w:sectPr w:rsidR="002E64AA" w:rsidRPr="002E64AA" w:rsidSect="00B40FC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31"/>
    <w:rsid w:val="000478DD"/>
    <w:rsid w:val="000B1853"/>
    <w:rsid w:val="00122695"/>
    <w:rsid w:val="001D1299"/>
    <w:rsid w:val="002E64AA"/>
    <w:rsid w:val="0059377D"/>
    <w:rsid w:val="007B7E9B"/>
    <w:rsid w:val="00A010D5"/>
    <w:rsid w:val="00A23E44"/>
    <w:rsid w:val="00A334E9"/>
    <w:rsid w:val="00AA45AC"/>
    <w:rsid w:val="00B40FC0"/>
    <w:rsid w:val="00B55612"/>
    <w:rsid w:val="00B94DF3"/>
    <w:rsid w:val="00DE2677"/>
    <w:rsid w:val="00E160AA"/>
    <w:rsid w:val="00E94431"/>
    <w:rsid w:val="00F17F87"/>
    <w:rsid w:val="00F7673E"/>
    <w:rsid w:val="00FE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958D"/>
  <w15:chartTrackingRefBased/>
  <w15:docId w15:val="{B0ED51DB-9630-4A99-B959-1AD14693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94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4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4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4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4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4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4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A7237-F967-4B30-B9DA-49EDFA988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Scripting Templates</Template>
  <TotalTime>5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Lazalde Hernández</dc:creator>
  <cp:keywords/>
  <dc:description/>
  <cp:lastModifiedBy>Sebastián Lazalde Hernández</cp:lastModifiedBy>
  <cp:revision>2</cp:revision>
  <dcterms:created xsi:type="dcterms:W3CDTF">2026-08-05T13:49:00Z</dcterms:created>
  <dcterms:modified xsi:type="dcterms:W3CDTF">2026-08-05T13:49:00Z</dcterms:modified>
</cp:coreProperties>
</file>