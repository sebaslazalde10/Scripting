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E027" w14:textId="77777777" w:rsidR="000B1853" w:rsidRDefault="000B1853" w:rsidP="001D1299">
      <w:pPr>
        <w:pStyle w:val="Ttulo2"/>
        <w:rPr>
          <w:rFonts w:eastAsia="Times New Roman"/>
        </w:rPr>
      </w:pPr>
      <w:r>
        <w:t xml:space="preserve">Byrne Catalogs Pro Entry </w:t>
      </w:r>
    </w:p>
    <w:p w14:paraId="47FD0498" w14:textId="77777777" w:rsidR="000B1853" w:rsidRDefault="000B1853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A61F8C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10152005" w14:textId="775C86C2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blockName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START_EM_3_WIN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7A1159" w14:textId="5CE39726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description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 EM 3 WINDOWS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6F83949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partNumber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"XXXX-XXX"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BBA509A" w14:textId="0A494C53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symbolBlock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START_EM_3_WIN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  </w:t>
      </w:r>
    </w:p>
    <w:p w14:paraId="35B30ECB" w14:textId="7673B7D8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blockScale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1412C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0.06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4B5C7C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327D99D" w14:textId="77777777" w:rsidR="00B94DF3" w:rsidRPr="00A334E9" w:rsidRDefault="00B94DF3"/>
    <w:p w14:paraId="1AD42A56" w14:textId="77777777" w:rsidR="002E64AA" w:rsidRPr="003F097C" w:rsidRDefault="002E64AA" w:rsidP="002E64AA">
      <w:pPr>
        <w:pStyle w:val="Ttulo2"/>
      </w:pPr>
      <w:r w:rsidRPr="003F097C">
        <w:t xml:space="preserve">Accessory </w:t>
      </w:r>
      <w:proofErr w:type="gramStart"/>
      <w:r w:rsidRPr="003F097C">
        <w:t>template</w:t>
      </w:r>
      <w:proofErr w:type="gramEnd"/>
    </w:p>
    <w:p w14:paraId="5868F7F6" w14:textId="29DE48CE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17F8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defun</w:t>
      </w:r>
      <w:proofErr w:type="spellEnd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c:</w:t>
      </w:r>
      <w:r w:rsidR="001412C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STARTEM</w:t>
      </w:r>
      <w:proofErr w:type="gramEnd"/>
      <w:r w:rsidR="001412C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3WINREAL</w:t>
      </w: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(/ </w:t>
      </w:r>
      <w:proofErr w:type="spellStart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startPt</w:t>
      </w:r>
      <w:proofErr w:type="spellEnd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FD8696" w14:textId="77777777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2109C1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</w:t>
      </w:r>
      <w:proofErr w:type="gram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Inicializar</w:t>
      </w:r>
      <w:proofErr w:type="spell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entorno</w:t>
      </w:r>
      <w:proofErr w:type="spell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Byrne</w:t>
      </w:r>
    </w:p>
    <w:p w14:paraId="187FDBC0" w14:textId="23EFADC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ByrneStart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BYRNE_START_EM_3_WIN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60AA">
        <w:rPr>
          <w:rFonts w:ascii="Consolas" w:eastAsia="Times New Roman" w:hAnsi="Consolas" w:cs="Times New Roman"/>
          <w:color w:val="A5D6FF"/>
          <w:kern w:val="0"/>
          <w:sz w:val="21"/>
          <w:szCs w:val="21"/>
          <w:highlight w:val="darkGray"/>
          <w14:ligatures w14:val="none"/>
        </w:rPr>
        <w:t>255,0,255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1E15C9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36B356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 =========================</w:t>
      </w:r>
    </w:p>
    <w:p w14:paraId="328AB2B3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F097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</w:t>
      </w:r>
      <w:proofErr w:type="gram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INSERTAR ACCESORIO</w:t>
      </w:r>
    </w:p>
    <w:p w14:paraId="0DF6494F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F097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 =========================</w:t>
      </w:r>
    </w:p>
    <w:p w14:paraId="3C670BBB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39C8F8" w14:textId="123F9F8C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r w:rsidRPr="00F17F8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prompt</w:t>
      </w: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"\</w:t>
      </w:r>
      <w:proofErr w:type="spellStart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nInserta</w:t>
      </w:r>
      <w:proofErr w:type="spellEnd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y </w:t>
      </w:r>
      <w:proofErr w:type="spellStart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rota</w:t>
      </w:r>
      <w:proofErr w:type="spellEnd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 EM 3 WIN</w:t>
      </w:r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BDFA93C" w14:textId="77777777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6C4628" w14:textId="158E393B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ByrnePurgeBlock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START_EM_3_WIN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ACC1A76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2007F8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ByrneInsertBlock</w:t>
      </w:r>
      <w:proofErr w:type="spellEnd"/>
    </w:p>
    <w:p w14:paraId="6EDE8C88" w14:textId="17026D8C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START_EM_3_WIN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6AC23CA2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pause</w:t>
      </w:r>
    </w:p>
    <w:p w14:paraId="389CFD2D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)</w:t>
      </w:r>
    </w:p>
    <w:p w14:paraId="79A97785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</w:p>
    <w:p w14:paraId="755B10CA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setq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startPt</w:t>
      </w:r>
      <w:proofErr w:type="spellEnd"/>
    </w:p>
    <w:p w14:paraId="41A00FBE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    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getpoint</w:t>
      </w:r>
      <w:proofErr w:type="spellEnd"/>
    </w:p>
    <w:p w14:paraId="3488B754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     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"\</w:t>
      </w:r>
      <w:proofErr w:type="spellStart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nSelecciona</w:t>
      </w:r>
      <w:proofErr w:type="spellEnd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 punto de salida del </w:t>
      </w:r>
      <w:proofErr w:type="spellStart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cord</w:t>
      </w:r>
      <w:proofErr w:type="spellEnd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: "</w:t>
      </w:r>
    </w:p>
    <w:p w14:paraId="7BEDDA0B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  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D2D19A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BFF9A8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D96D7B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ByrneGenericCord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startPt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B4A0484" w14:textId="77777777" w:rsidR="002E64AA" w:rsidRPr="002E64AA" w:rsidRDefault="002E64AA" w:rsidP="002E64AA">
      <w:pPr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9C06F6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ByrneEnd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9C3B806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77A1E9" w14:textId="2071734C" w:rsidR="002E64AA" w:rsidRPr="001412C6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1412C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(</w:t>
      </w:r>
      <w:proofErr w:type="spellStart"/>
      <w:r w:rsidRPr="001412C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princ</w:t>
      </w:r>
      <w:proofErr w:type="spellEnd"/>
      <w:r w:rsidRPr="001412C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 </w:t>
      </w:r>
      <w:r w:rsidRP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"\</w:t>
      </w:r>
      <w:proofErr w:type="spellStart"/>
      <w:r w:rsidR="007B7E9B" w:rsidRP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n</w:t>
      </w:r>
      <w:r w:rsidR="001412C6" w:rsidRP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START</w:t>
      </w:r>
      <w:proofErr w:type="spellEnd"/>
      <w:r w:rsidRP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 </w:t>
      </w:r>
      <w:r w:rsidR="001412C6" w:rsidRP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EM 3 WIN </w:t>
      </w:r>
      <w:r w:rsidRPr="001412C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insertado correctamente."</w:t>
      </w:r>
      <w:r w:rsidRPr="001412C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)</w:t>
      </w:r>
    </w:p>
    <w:p w14:paraId="3C8B43E2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12C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princ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5B7FF95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D4BFBC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2CC6984" w14:textId="77777777" w:rsidR="002E64AA" w:rsidRPr="002E64AA" w:rsidRDefault="002E64AA" w:rsidP="002E64AA">
      <w:pPr>
        <w:rPr>
          <w:lang w:val="es-MX"/>
        </w:rPr>
      </w:pPr>
    </w:p>
    <w:sectPr w:rsidR="002E64AA" w:rsidRPr="002E64AA" w:rsidSect="00B40F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C6"/>
    <w:rsid w:val="000478DD"/>
    <w:rsid w:val="000B1853"/>
    <w:rsid w:val="00122695"/>
    <w:rsid w:val="001412C6"/>
    <w:rsid w:val="001D1299"/>
    <w:rsid w:val="002E64AA"/>
    <w:rsid w:val="003F097C"/>
    <w:rsid w:val="0059377D"/>
    <w:rsid w:val="007B7E9B"/>
    <w:rsid w:val="008600B4"/>
    <w:rsid w:val="00A010D5"/>
    <w:rsid w:val="00A23E44"/>
    <w:rsid w:val="00A334E9"/>
    <w:rsid w:val="00AA45AC"/>
    <w:rsid w:val="00B40FC0"/>
    <w:rsid w:val="00B55612"/>
    <w:rsid w:val="00B94DF3"/>
    <w:rsid w:val="00DE2677"/>
    <w:rsid w:val="00E160AA"/>
    <w:rsid w:val="00E94431"/>
    <w:rsid w:val="00F17F87"/>
    <w:rsid w:val="00F7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C649"/>
  <w15:chartTrackingRefBased/>
  <w15:docId w15:val="{0CB5B341-69CC-4669-821B-5DD84799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4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zaldes\OneDrive%20-%20Byrne%20Electrical%20Specialists\Documentos\Plantillas%20personalizadas%20de%20Office\Scripting%20Templat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A7237-F967-4B30-B9DA-49EDFA988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Scripting Templates</Template>
  <TotalTime>21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Lazalde Hernández</dc:creator>
  <cp:keywords/>
  <dc:description/>
  <cp:lastModifiedBy>Sebastián Lazalde Hernández</cp:lastModifiedBy>
  <cp:revision>1</cp:revision>
  <dcterms:created xsi:type="dcterms:W3CDTF">2026-08-05T15:37:00Z</dcterms:created>
  <dcterms:modified xsi:type="dcterms:W3CDTF">2026-08-06T22:08:00Z</dcterms:modified>
</cp:coreProperties>
</file>