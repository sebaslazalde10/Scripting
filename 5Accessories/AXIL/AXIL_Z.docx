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25D0" w14:textId="77777777" w:rsidR="000B1853" w:rsidRDefault="000B1853" w:rsidP="001D1299">
      <w:pPr>
        <w:pStyle w:val="Ttulo2"/>
        <w:rPr>
          <w:rFonts w:eastAsia="Times New Roman"/>
        </w:rPr>
      </w:pPr>
      <w:r>
        <w:t xml:space="preserve">Byrne Catalogs Pro Entry </w:t>
      </w:r>
    </w:p>
    <w:p w14:paraId="43A28BC2" w14:textId="77777777" w:rsidR="000B1853" w:rsidRDefault="000B1853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D85A3B" w14:textId="77777777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000A7197" w14:textId="74AA224F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blockName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AXIL_Z_3_WIN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BB44D67" w14:textId="5D323456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description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AXIL Z 3 WINDOWS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F0A2DF4" w14:textId="77777777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partNumber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"XXXX-XXX"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491C056" w14:textId="20B9CA7B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symbolBlock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="00240ACA"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AXIL_Z_3_WIN</w:t>
      </w:r>
      <w:r w:rsidR="00240ACA"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  </w:t>
      </w:r>
    </w:p>
    <w:p w14:paraId="668C5CC9" w14:textId="204A1BAE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proofErr w:type="spellStart"/>
      <w:proofErr w:type="gramStart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blockScale</w:t>
      </w:r>
      <w:proofErr w:type="spell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.</w:t>
      </w:r>
      <w:proofErr w:type="gramEnd"/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0.06</w:t>
      </w: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1D0780B" w14:textId="77777777" w:rsidR="00122695" w:rsidRPr="00122695" w:rsidRDefault="00122695" w:rsidP="000B1853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269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599FC7D" w14:textId="77777777" w:rsidR="00B94DF3" w:rsidRPr="00A334E9" w:rsidRDefault="00B94DF3"/>
    <w:p w14:paraId="1F780D9F" w14:textId="77777777" w:rsidR="002E64AA" w:rsidRPr="003F097C" w:rsidRDefault="002E64AA" w:rsidP="002E64AA">
      <w:pPr>
        <w:pStyle w:val="Ttulo2"/>
      </w:pPr>
      <w:r w:rsidRPr="003F097C">
        <w:t xml:space="preserve">Accessory </w:t>
      </w:r>
      <w:proofErr w:type="gramStart"/>
      <w:r w:rsidRPr="003F097C">
        <w:t>template</w:t>
      </w:r>
      <w:proofErr w:type="gramEnd"/>
    </w:p>
    <w:p w14:paraId="5BAF47CE" w14:textId="3C440AD9" w:rsidR="002E64AA" w:rsidRPr="00F17F87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17F8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defun</w:t>
      </w:r>
      <w:proofErr w:type="spellEnd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c:</w:t>
      </w:r>
      <w:r w:rsid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AXILZ</w:t>
      </w:r>
      <w:proofErr w:type="gramEnd"/>
      <w:r w:rsid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3WINREAL</w:t>
      </w: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(/ </w:t>
      </w:r>
      <w:proofErr w:type="spellStart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startPt</w:t>
      </w:r>
      <w:proofErr w:type="spellEnd"/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6288C4" w14:textId="77777777" w:rsidR="002E64AA" w:rsidRPr="00F17F87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25CCB9" w14:textId="77777777" w:rsidR="002E64AA" w:rsidRPr="003F097C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</w:t>
      </w:r>
      <w:proofErr w:type="gramEnd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Inicializar</w:t>
      </w:r>
      <w:proofErr w:type="spellEnd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entorno</w:t>
      </w:r>
      <w:proofErr w:type="spellEnd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Byrne</w:t>
      </w:r>
    </w:p>
    <w:p w14:paraId="262BC96C" w14:textId="51220758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17F8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ByrneStart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BYRNE_AXIL_Z_3_WIN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60AA">
        <w:rPr>
          <w:rFonts w:ascii="Consolas" w:eastAsia="Times New Roman" w:hAnsi="Consolas" w:cs="Times New Roman"/>
          <w:color w:val="A5D6FF"/>
          <w:kern w:val="0"/>
          <w:sz w:val="21"/>
          <w:szCs w:val="21"/>
          <w:highlight w:val="darkGray"/>
          <w14:ligatures w14:val="none"/>
        </w:rPr>
        <w:t>255,0,255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8DB0381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2272D0" w14:textId="77777777" w:rsidR="002E64AA" w:rsidRPr="003F097C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 =========================</w:t>
      </w:r>
    </w:p>
    <w:p w14:paraId="159B4E49" w14:textId="77777777" w:rsidR="002E64AA" w:rsidRPr="003F097C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F097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</w:t>
      </w:r>
      <w:proofErr w:type="gramEnd"/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INSERTAR ACCESORIO</w:t>
      </w:r>
    </w:p>
    <w:p w14:paraId="02170D42" w14:textId="77777777" w:rsidR="002E64AA" w:rsidRPr="003F097C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F097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F097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;; =========================</w:t>
      </w:r>
    </w:p>
    <w:p w14:paraId="49643C12" w14:textId="77777777" w:rsidR="002E64AA" w:rsidRPr="003F097C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6166FE" w14:textId="660C9EAA" w:rsidR="002E64AA" w:rsidRPr="00240AC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(</w:t>
      </w:r>
      <w:proofErr w:type="spellStart"/>
      <w:r w:rsidRPr="00240AC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prompt</w:t>
      </w:r>
      <w:proofErr w:type="spellEnd"/>
      <w:r w:rsidRP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 </w:t>
      </w:r>
      <w:r w:rsidRP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"\</w:t>
      </w:r>
      <w:proofErr w:type="spellStart"/>
      <w:r w:rsidRP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nInserta</w:t>
      </w:r>
      <w:proofErr w:type="spellEnd"/>
      <w:r w:rsidRP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 xml:space="preserve"> y rota </w:t>
      </w:r>
      <w:r w:rsidR="00240ACA" w:rsidRP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AXIL Z 3 WIN</w:t>
      </w:r>
      <w:r w:rsidRP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: "</w:t>
      </w:r>
      <w:r w:rsidRP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)</w:t>
      </w:r>
    </w:p>
    <w:p w14:paraId="24B8F0B2" w14:textId="77777777" w:rsidR="002E64AA" w:rsidRPr="00240AC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</w:p>
    <w:p w14:paraId="65F6AF02" w14:textId="4D00E1E9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ByrnePurgeBlock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="00240ACA"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AXIL_Z_3_WIN</w:t>
      </w:r>
      <w:r w:rsidR="00240ACA"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3A4D178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04B818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ByrneInsertBlock</w:t>
      </w:r>
      <w:proofErr w:type="spellEnd"/>
    </w:p>
    <w:p w14:paraId="41173FD8" w14:textId="2F7978AD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="00240ACA"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AXIL_Z_3_WIN</w:t>
      </w:r>
      <w:r w:rsidR="00240ACA" w:rsidRPr="0012269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33F9141E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pause</w:t>
      </w:r>
    </w:p>
    <w:p w14:paraId="758583C9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)</w:t>
      </w:r>
    </w:p>
    <w:p w14:paraId="1E1D9B66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</w:p>
    <w:p w14:paraId="70DF68C0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setq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 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startPt</w:t>
      </w:r>
      <w:proofErr w:type="spellEnd"/>
    </w:p>
    <w:p w14:paraId="45C27FA4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    (</w:t>
      </w:r>
      <w:proofErr w:type="spellStart"/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getpoint</w:t>
      </w:r>
      <w:proofErr w:type="spellEnd"/>
    </w:p>
    <w:p w14:paraId="51A79403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        </w:t>
      </w:r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"\</w:t>
      </w:r>
      <w:proofErr w:type="spellStart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nSelecciona</w:t>
      </w:r>
      <w:proofErr w:type="spellEnd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 xml:space="preserve"> punto de salida del </w:t>
      </w:r>
      <w:proofErr w:type="spellStart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cord</w:t>
      </w:r>
      <w:proofErr w:type="spellEnd"/>
      <w:r w:rsidRPr="002E64A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: "</w:t>
      </w:r>
    </w:p>
    <w:p w14:paraId="24E62456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    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C0CCAA4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1C6AF6D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44A4C4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ByrneGenericCord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startPt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A71C793" w14:textId="77777777" w:rsidR="002E64AA" w:rsidRPr="002E64AA" w:rsidRDefault="002E64AA" w:rsidP="002E64AA">
      <w:pPr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02311D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(</w:t>
      </w:r>
      <w:proofErr w:type="spellStart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ByrneEnd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122EFCA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55F273" w14:textId="21343304" w:rsidR="002E64AA" w:rsidRPr="00240AC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</w:pPr>
      <w:r w:rsidRP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  (</w:t>
      </w:r>
      <w:proofErr w:type="spellStart"/>
      <w:r w:rsidRPr="00240AC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MX"/>
          <w14:ligatures w14:val="none"/>
        </w:rPr>
        <w:t>princ</w:t>
      </w:r>
      <w:proofErr w:type="spellEnd"/>
      <w:r w:rsidRP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 </w:t>
      </w:r>
      <w:r w:rsidRP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"\</w:t>
      </w:r>
      <w:proofErr w:type="spellStart"/>
      <w:r w:rsidR="00240ACA" w:rsidRP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nAxil</w:t>
      </w:r>
      <w:proofErr w:type="spellEnd"/>
      <w:r w:rsidRP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 xml:space="preserve"> </w:t>
      </w:r>
      <w:r w:rsidR="00240ACA" w:rsidRP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 xml:space="preserve">Z 3 Win </w:t>
      </w:r>
      <w:r w:rsidRPr="00240A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MX"/>
          <w14:ligatures w14:val="none"/>
        </w:rPr>
        <w:t>insertado correctamente."</w:t>
      </w:r>
      <w:r w:rsidRP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>)</w:t>
      </w:r>
    </w:p>
    <w:p w14:paraId="1042E5FE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40A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MX"/>
          <w14:ligatures w14:val="none"/>
        </w:rPr>
        <w:t xml:space="preserve">  </w:t>
      </w: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E64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princ</w:t>
      </w:r>
      <w:proofErr w:type="spellEnd"/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17E0E4C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F76F53" w14:textId="77777777" w:rsidR="002E64AA" w:rsidRPr="002E64AA" w:rsidRDefault="002E64AA" w:rsidP="002E64AA">
      <w:pPr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64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E76846B" w14:textId="77777777" w:rsidR="002E64AA" w:rsidRPr="002E64AA" w:rsidRDefault="002E64AA" w:rsidP="002E64AA">
      <w:pPr>
        <w:rPr>
          <w:lang w:val="es-MX"/>
        </w:rPr>
      </w:pPr>
    </w:p>
    <w:sectPr w:rsidR="002E64AA" w:rsidRPr="002E64AA" w:rsidSect="00B40F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CA"/>
    <w:rsid w:val="000478DD"/>
    <w:rsid w:val="000B1853"/>
    <w:rsid w:val="00122695"/>
    <w:rsid w:val="001D1299"/>
    <w:rsid w:val="00240ACA"/>
    <w:rsid w:val="002E64AA"/>
    <w:rsid w:val="003F097C"/>
    <w:rsid w:val="0059377D"/>
    <w:rsid w:val="007B7E9B"/>
    <w:rsid w:val="00A010D5"/>
    <w:rsid w:val="00A23E44"/>
    <w:rsid w:val="00A334E9"/>
    <w:rsid w:val="00AA45AC"/>
    <w:rsid w:val="00B40FC0"/>
    <w:rsid w:val="00B55612"/>
    <w:rsid w:val="00B94DF3"/>
    <w:rsid w:val="00D82820"/>
    <w:rsid w:val="00DE2677"/>
    <w:rsid w:val="00E160AA"/>
    <w:rsid w:val="00E94431"/>
    <w:rsid w:val="00F17F87"/>
    <w:rsid w:val="00F7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BB09"/>
  <w15:chartTrackingRefBased/>
  <w15:docId w15:val="{05F33617-4AF4-4FFA-9B42-0FF57C30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4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4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4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4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4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4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4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zaldes\OneDrive%20-%20Byrne%20Electrical%20Specialists\Documentos\Plantillas%20personalizadas%20de%20Office\Scripting%20Templat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A7237-F967-4B30-B9DA-49EDFA988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Scripting Templates</Template>
  <TotalTime>1568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Lazalde Hernández</dc:creator>
  <cp:keywords/>
  <dc:description/>
  <cp:lastModifiedBy>Sebastián Lazalde Hernández</cp:lastModifiedBy>
  <cp:revision>1</cp:revision>
  <dcterms:created xsi:type="dcterms:W3CDTF">2026-08-05T20:00:00Z</dcterms:created>
  <dcterms:modified xsi:type="dcterms:W3CDTF">2026-08-06T22:09:00Z</dcterms:modified>
</cp:coreProperties>
</file>